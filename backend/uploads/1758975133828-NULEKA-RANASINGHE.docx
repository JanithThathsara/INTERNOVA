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4136A2" w14:textId="77777777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07F1CB7" wp14:editId="477D5B51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3C228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36C68864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16D9A61E" w14:textId="19907C24" w:rsidR="00086E74" w:rsidRPr="00086E74" w:rsidRDefault="00086E74" w:rsidP="00086E74">
            <w:pPr>
              <w:pStyle w:val="Title"/>
              <w:rPr>
                <w:sz w:val="140"/>
                <w:szCs w:val="140"/>
              </w:rPr>
            </w:pPr>
            <w:r w:rsidRPr="00086E74">
              <w:rPr>
                <w:sz w:val="140"/>
                <w:szCs w:val="140"/>
              </w:rPr>
              <w:t>NULEKA RANASINGHE</w:t>
            </w:r>
          </w:p>
        </w:tc>
      </w:tr>
      <w:tr w:rsidR="00D943A4" w:rsidRPr="0085363C" w14:paraId="23847A8D" w14:textId="77777777" w:rsidTr="00461D4A">
        <w:trPr>
          <w:trHeight w:val="288"/>
        </w:trPr>
        <w:tc>
          <w:tcPr>
            <w:tcW w:w="10800" w:type="dxa"/>
            <w:gridSpan w:val="7"/>
          </w:tcPr>
          <w:p w14:paraId="796B46B5" w14:textId="77777777" w:rsidR="00D943A4" w:rsidRPr="0085363C" w:rsidRDefault="00D943A4" w:rsidP="00461D4A"/>
        </w:tc>
      </w:tr>
      <w:tr w:rsidR="00D943A4" w:rsidRPr="00F079F2" w14:paraId="7EE9594C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2C5E432C" w14:textId="3B7904D4" w:rsidR="00D943A4" w:rsidRPr="00F079F2" w:rsidRDefault="00737CCC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Profile</w:t>
            </w:r>
            <w:r w:rsidR="00D943A4" w:rsidRPr="00F079F2">
              <w:t xml:space="preserve"> </w:t>
            </w:r>
          </w:p>
          <w:p w14:paraId="3743C18E" w14:textId="29DFF663" w:rsidR="00D943A4" w:rsidRPr="00D943A4" w:rsidRDefault="00086E74" w:rsidP="00D943A4">
            <w:r>
              <w:t>I consider myself a responsible and orderly person. I am looking forward to my second work experience. To secure an internship, where I can use my expertise and knowledge to make a significant contribution to the organization and gain valuable experience.</w:t>
            </w:r>
          </w:p>
          <w:p w14:paraId="3D6544DF" w14:textId="77777777" w:rsidR="00D943A4" w:rsidRDefault="00D943A4" w:rsidP="00D943A4"/>
          <w:p w14:paraId="710FE225" w14:textId="3F3E1980" w:rsidR="00461D4A" w:rsidRPr="00F079F2" w:rsidRDefault="00737CCC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Languages</w:t>
            </w:r>
            <w:r w:rsidR="00461D4A" w:rsidRPr="00F079F2">
              <w:t xml:space="preserve"> </w:t>
            </w:r>
          </w:p>
          <w:p w14:paraId="09639C0E" w14:textId="7971AAAB" w:rsidR="00D943A4" w:rsidRPr="009C5E11" w:rsidRDefault="00737CCC" w:rsidP="00D943A4">
            <w:r>
              <w:t>Sinhala</w:t>
            </w:r>
            <w:r>
              <w:br/>
              <w:t>English</w:t>
            </w:r>
          </w:p>
          <w:p w14:paraId="4D668D3E" w14:textId="77777777" w:rsidR="00D943A4" w:rsidRPr="00D943A4" w:rsidRDefault="00D943A4" w:rsidP="00D943A4"/>
          <w:p w14:paraId="72455A4A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49EC3D22A300432EBF7B72F550F8D3C9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69A5AFC2" w14:textId="0459C827" w:rsidR="00D943A4" w:rsidRDefault="00086E74" w:rsidP="00D943A4">
            <w:r>
              <w:t>292, Cemetery Rd,</w:t>
            </w:r>
          </w:p>
          <w:p w14:paraId="4EBC1E52" w14:textId="7790AD6B" w:rsidR="00086E74" w:rsidRDefault="00086E74" w:rsidP="00D943A4">
            <w:proofErr w:type="spellStart"/>
            <w:r>
              <w:t>Boralugoda</w:t>
            </w:r>
            <w:proofErr w:type="spellEnd"/>
            <w:r>
              <w:t>, Athurugiriya</w:t>
            </w:r>
          </w:p>
          <w:p w14:paraId="4AC50863" w14:textId="77777777" w:rsidR="00737CCC" w:rsidRPr="00E011EF" w:rsidRDefault="00737CCC" w:rsidP="00D943A4"/>
          <w:p w14:paraId="14548E74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29F87BB439B34317A748A7E006391954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0AE9BDFA" w14:textId="5D6A4AD6" w:rsidR="00D943A4" w:rsidRDefault="00086E74" w:rsidP="00D943A4">
            <w:r>
              <w:t>0767526546</w:t>
            </w:r>
          </w:p>
          <w:p w14:paraId="3484A35C" w14:textId="77777777" w:rsidR="00737CCC" w:rsidRPr="00E011EF" w:rsidRDefault="00737CCC" w:rsidP="00D943A4">
            <w:pPr>
              <w:rPr>
                <w:sz w:val="14"/>
              </w:rPr>
            </w:pPr>
          </w:p>
          <w:p w14:paraId="4429DE63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FE85DEEB11504C61B910A42ED5879E7B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15454925" w14:textId="40B96F4A" w:rsidR="00D943A4" w:rsidRDefault="00737CCC" w:rsidP="00D943A4">
            <w:hyperlink r:id="rId10" w:history="1">
              <w:r w:rsidRPr="00741458">
                <w:rPr>
                  <w:rStyle w:val="Hyperlink"/>
                </w:rPr>
                <w:t>rnuleka@gmail.com</w:t>
              </w:r>
            </w:hyperlink>
          </w:p>
          <w:p w14:paraId="2EB5DF66" w14:textId="77777777" w:rsidR="00737CCC" w:rsidRDefault="00737CCC" w:rsidP="00D943A4"/>
          <w:p w14:paraId="1E13C75E" w14:textId="148001AF" w:rsidR="00461D4A" w:rsidRPr="00F079F2" w:rsidRDefault="00086E74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linkedin</w:t>
            </w:r>
            <w:r w:rsidR="00461D4A" w:rsidRPr="00F079F2">
              <w:t xml:space="preserve"> </w:t>
            </w:r>
          </w:p>
          <w:p w14:paraId="77D41A17" w14:textId="0FFBFB13" w:rsidR="00D943A4" w:rsidRPr="00E00971" w:rsidRDefault="00086E74" w:rsidP="00461D4A">
            <w:r>
              <w:t>Nuleka Ranasinghe</w:t>
            </w:r>
          </w:p>
        </w:tc>
        <w:tc>
          <w:tcPr>
            <w:tcW w:w="360" w:type="dxa"/>
            <w:vMerge w:val="restart"/>
          </w:tcPr>
          <w:p w14:paraId="1EF9E65C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4071097" w14:textId="77777777" w:rsidR="00D943A4" w:rsidRPr="00F079F2" w:rsidRDefault="00000000" w:rsidP="00461D4A">
            <w:pPr>
              <w:pStyle w:val="Heading1"/>
            </w:pPr>
            <w:sdt>
              <w:sdtPr>
                <w:id w:val="66382285"/>
                <w:placeholder>
                  <w:docPart w:val="CDE00E5F2A1A42129E7EDADA8523D64D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4E146166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33ED88A6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913B13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63838272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73030F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1ED386F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61067F80" w14:textId="77777777" w:rsidTr="00086E74">
        <w:trPr>
          <w:gridAfter w:val="1"/>
          <w:wAfter w:w="20" w:type="dxa"/>
          <w:trHeight w:val="891"/>
        </w:trPr>
        <w:tc>
          <w:tcPr>
            <w:tcW w:w="3150" w:type="dxa"/>
            <w:vMerge/>
          </w:tcPr>
          <w:p w14:paraId="3AA016C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2A95CAC6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4F90CD8B" w14:textId="4E04A7C0" w:rsidR="00D943A4" w:rsidRPr="00F079F2" w:rsidRDefault="00000000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238DEA755EFF4CC8BA61BC908A696AB8"/>
                </w:placeholder>
                <w15:appearance w15:val="hidden"/>
              </w:sdtPr>
              <w:sdtContent>
                <w:r w:rsidR="00086E74">
                  <w:t>nov 2024 – may 2025</w:t>
                </w:r>
              </w:sdtContent>
            </w:sdt>
          </w:p>
          <w:p w14:paraId="012A2F82" w14:textId="1BA1324A" w:rsidR="00D943A4" w:rsidRPr="009C5E11" w:rsidRDefault="00086E74" w:rsidP="00461D4A">
            <w:pPr>
              <w:pStyle w:val="Heading3"/>
            </w:pPr>
            <w:r>
              <w:t>Banker | Internship | Peoples’ Bank</w:t>
            </w:r>
          </w:p>
          <w:p w14:paraId="34594DB2" w14:textId="50DBC9D7" w:rsidR="00D943A4" w:rsidRPr="00046661" w:rsidRDefault="00D943A4" w:rsidP="00461D4A"/>
        </w:tc>
      </w:tr>
      <w:tr w:rsidR="00D943A4" w:rsidRPr="00F079F2" w14:paraId="60B0BB81" w14:textId="77777777" w:rsidTr="00086E74">
        <w:trPr>
          <w:gridAfter w:val="1"/>
          <w:wAfter w:w="20" w:type="dxa"/>
          <w:trHeight w:val="68"/>
        </w:trPr>
        <w:tc>
          <w:tcPr>
            <w:tcW w:w="3150" w:type="dxa"/>
            <w:vMerge/>
          </w:tcPr>
          <w:p w14:paraId="51564989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764FE62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723D811E" w14:textId="77777777" w:rsidR="00D943A4" w:rsidRPr="00F079F2" w:rsidRDefault="00000000" w:rsidP="00461D4A">
            <w:pPr>
              <w:pStyle w:val="Heading1"/>
            </w:pPr>
            <w:sdt>
              <w:sdtPr>
                <w:id w:val="-2000718123"/>
                <w:placeholder>
                  <w:docPart w:val="856A62E3A3154108A6196A1D55EA4D9A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4A9A82" w:themeColor="accent3" w:themeShade="BF"/>
            </w:tcBorders>
          </w:tcPr>
          <w:p w14:paraId="3C8F4E04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7599B68A" w14:textId="77777777" w:rsidTr="00086E74">
        <w:trPr>
          <w:gridAfter w:val="1"/>
          <w:wAfter w:w="20" w:type="dxa"/>
          <w:trHeight w:val="38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7162BB6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2897DBE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4A9A82" w:themeColor="accent3" w:themeShade="BF"/>
            </w:tcBorders>
          </w:tcPr>
          <w:p w14:paraId="64DB1CD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4A9A82" w:themeColor="accent3" w:themeShade="BF"/>
            </w:tcBorders>
          </w:tcPr>
          <w:p w14:paraId="44EDE5E7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1A805FCD" w14:textId="77777777" w:rsidTr="00737CCC">
        <w:trPr>
          <w:gridAfter w:val="1"/>
          <w:wAfter w:w="20" w:type="dxa"/>
          <w:trHeight w:val="1593"/>
        </w:trPr>
        <w:tc>
          <w:tcPr>
            <w:tcW w:w="3150" w:type="dxa"/>
            <w:vMerge/>
          </w:tcPr>
          <w:p w14:paraId="24FCD45B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126B633B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3CCA7C71" w14:textId="632F8938" w:rsidR="00D943A4" w:rsidRDefault="00086E74" w:rsidP="002951D4">
            <w:r>
              <w:t xml:space="preserve">Mahinda Rajapaksha College | </w:t>
            </w:r>
            <w:proofErr w:type="spellStart"/>
            <w:r>
              <w:t>Homagama</w:t>
            </w:r>
            <w:proofErr w:type="spellEnd"/>
          </w:p>
          <w:p w14:paraId="2FAECBCC" w14:textId="5FCD276D" w:rsidR="00354A52" w:rsidRPr="00F079F2" w:rsidRDefault="00354A52" w:rsidP="002951D4">
            <w:r>
              <w:t>Diploma in English | ESOFT Metro Campus</w:t>
            </w:r>
          </w:p>
          <w:p w14:paraId="071D3B6E" w14:textId="4D67BAD8" w:rsidR="00D943A4" w:rsidRDefault="00737CCC" w:rsidP="00461D4A">
            <w:r>
              <w:t>BSc</w:t>
            </w:r>
            <w:r w:rsidR="00354A52">
              <w:t xml:space="preserve"> </w:t>
            </w:r>
            <w:r>
              <w:t>(Hons) in Information Technology | SLIIT University</w:t>
            </w:r>
          </w:p>
          <w:p w14:paraId="3F14C2C2" w14:textId="4C20FB6D" w:rsidR="00737CCC" w:rsidRPr="00F079F2" w:rsidRDefault="00737CCC" w:rsidP="00461D4A"/>
        </w:tc>
      </w:tr>
      <w:tr w:rsidR="00D943A4" w:rsidRPr="00F079F2" w14:paraId="32AB6D22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49E7EE59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61AFB2F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2C72418B" w14:textId="6E7B3071" w:rsidR="00D943A4" w:rsidRPr="00F079F2" w:rsidRDefault="00737CCC" w:rsidP="00461D4A">
            <w:pPr>
              <w:pStyle w:val="Heading1"/>
            </w:pPr>
            <w:r>
              <w:t>Certificates</w:t>
            </w:r>
            <w:r w:rsidR="00461D4A" w:rsidRPr="00F079F2">
              <w:t xml:space="preserve"> </w:t>
            </w:r>
          </w:p>
        </w:tc>
        <w:tc>
          <w:tcPr>
            <w:tcW w:w="4480" w:type="dxa"/>
            <w:tcBorders>
              <w:bottom w:val="single" w:sz="12" w:space="0" w:color="4A9A82" w:themeColor="accent3" w:themeShade="BF"/>
            </w:tcBorders>
          </w:tcPr>
          <w:p w14:paraId="36493CB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F574F6A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58688B7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537CCBE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08B65D0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4A9A82" w:themeColor="accent3" w:themeShade="BF"/>
            </w:tcBorders>
          </w:tcPr>
          <w:p w14:paraId="571BC4BC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73DC712" w14:textId="77777777" w:rsidTr="00737CCC">
        <w:trPr>
          <w:gridAfter w:val="1"/>
          <w:wAfter w:w="20" w:type="dxa"/>
          <w:trHeight w:val="1179"/>
        </w:trPr>
        <w:tc>
          <w:tcPr>
            <w:tcW w:w="3150" w:type="dxa"/>
            <w:vMerge/>
          </w:tcPr>
          <w:p w14:paraId="338E7DA9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7C77824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DF5C357" w14:textId="77777777" w:rsidR="00D943A4" w:rsidRDefault="00737CCC" w:rsidP="00461D4A">
            <w:r>
              <w:t>Diploma in English</w:t>
            </w:r>
            <w:r>
              <w:br/>
            </w:r>
            <w:r w:rsidR="00354A52">
              <w:t xml:space="preserve">Overall grade is Distinction </w:t>
            </w:r>
          </w:p>
          <w:p w14:paraId="0FCEAFDF" w14:textId="374425B1" w:rsidR="00354A52" w:rsidRPr="000573A9" w:rsidRDefault="00354A52" w:rsidP="00461D4A"/>
        </w:tc>
      </w:tr>
      <w:tr w:rsidR="00D943A4" w:rsidRPr="00F079F2" w14:paraId="32D256C9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680AB4D6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DC8518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08EC9571" w14:textId="4265FF83" w:rsidR="00D943A4" w:rsidRPr="00F079F2" w:rsidRDefault="00737CCC" w:rsidP="00461D4A">
            <w:pPr>
              <w:pStyle w:val="Heading1"/>
            </w:pPr>
            <w:r>
              <w:t>Skills</w:t>
            </w:r>
            <w:r w:rsidR="00461D4A" w:rsidRPr="00F079F2"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772DCB04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8A88E9D" w14:textId="77777777" w:rsidTr="008D0C40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4A581A16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30ED9942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261D35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499DE009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8F2326B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0573F29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4C2EE86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21D8DFD" w14:textId="77777777" w:rsidR="00D943A4" w:rsidRDefault="00737CCC" w:rsidP="00461D4A">
            <w:r>
              <w:t>Computer Skills (Microsoft office)</w:t>
            </w:r>
          </w:p>
          <w:p w14:paraId="69DB2C56" w14:textId="15F54286" w:rsidR="00737CCC" w:rsidRDefault="00737CCC" w:rsidP="00461D4A">
            <w:r>
              <w:t>C</w:t>
            </w:r>
            <w:r w:rsidR="00354A52">
              <w:t>o</w:t>
            </w:r>
            <w:r>
              <w:t>mmunication</w:t>
            </w:r>
          </w:p>
          <w:p w14:paraId="4E171259" w14:textId="77777777" w:rsidR="00737CCC" w:rsidRDefault="00737CCC" w:rsidP="00461D4A">
            <w:r>
              <w:t>Leadership</w:t>
            </w:r>
          </w:p>
          <w:p w14:paraId="3E972EFB" w14:textId="147D3E4D" w:rsidR="00737CCC" w:rsidRPr="00046661" w:rsidRDefault="00737CCC" w:rsidP="00461D4A">
            <w:r>
              <w:t>In – depth knowledge of social media marketing platforms: Facebook, LinkedIn, Instagram, Pinterest</w:t>
            </w:r>
          </w:p>
        </w:tc>
      </w:tr>
    </w:tbl>
    <w:p w14:paraId="0E85078B" w14:textId="77777777" w:rsidR="00CE6104" w:rsidRPr="0006568A" w:rsidRDefault="00CE6104" w:rsidP="007520D7"/>
    <w:sectPr w:rsidR="00CE6104" w:rsidRPr="0006568A" w:rsidSect="00FF05AD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A096F5" w14:textId="77777777" w:rsidR="003C55A3" w:rsidRDefault="003C55A3" w:rsidP="0085363C">
      <w:pPr>
        <w:spacing w:line="240" w:lineRule="auto"/>
      </w:pPr>
      <w:r>
        <w:separator/>
      </w:r>
    </w:p>
  </w:endnote>
  <w:endnote w:type="continuationSeparator" w:id="0">
    <w:p w14:paraId="1C7359DB" w14:textId="77777777" w:rsidR="003C55A3" w:rsidRDefault="003C55A3" w:rsidP="0085363C">
      <w:pPr>
        <w:spacing w:line="240" w:lineRule="auto"/>
      </w:pPr>
      <w:r>
        <w:continuationSeparator/>
      </w:r>
    </w:p>
  </w:endnote>
  <w:endnote w:type="continuationNotice" w:id="1">
    <w:p w14:paraId="271C0915" w14:textId="77777777" w:rsidR="003C55A3" w:rsidRDefault="003C55A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C4949AB-AF98-455B-9BB9-AD8708121C88}"/>
    <w:embedBold r:id="rId2" w:fontKey="{E90C178B-AE26-4698-9A27-5330CEB129D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F5C8B80-C67D-4947-B98A-F2CF34C752F8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36EE00C8-7C4C-494E-947B-E4FDB29B2D23}"/>
    <w:embedBold r:id="rId5" w:fontKey="{C3F3EBBB-ABB7-4F0E-B658-04FAED9984CF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6" w:fontKey="{BFDD296A-3BC0-4B31-87BE-E1F3B0DB425A}"/>
    <w:embedBold r:id="rId7" w:fontKey="{6E9FFD8C-74CB-4B5A-8634-02AABA83E462}"/>
    <w:embedItalic r:id="rId8" w:fontKey="{09822A0F-5F24-4590-A294-64A44DF20CE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6BAC39D5-0F1C-43CA-A56B-970078D58B2A}"/>
    <w:embedBold r:id="rId10" w:fontKey="{E98A0F7F-8815-41DE-86B4-70755C5DCFBA}"/>
    <w:embedItalic r:id="rId11" w:fontKey="{8A071122-DD19-43F6-932F-E82DE510702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2" w:fontKey="{8B5361DE-EC6F-453B-8689-3249544612CF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3" w:fontKey="{699267B9-6897-42F8-ADE5-472AFE69CA1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7CFC98" w14:textId="77777777" w:rsidR="003C55A3" w:rsidRDefault="003C55A3" w:rsidP="0085363C">
      <w:pPr>
        <w:spacing w:line="240" w:lineRule="auto"/>
      </w:pPr>
      <w:r>
        <w:separator/>
      </w:r>
    </w:p>
  </w:footnote>
  <w:footnote w:type="continuationSeparator" w:id="0">
    <w:p w14:paraId="2DCA8709" w14:textId="77777777" w:rsidR="003C55A3" w:rsidRDefault="003C55A3" w:rsidP="0085363C">
      <w:pPr>
        <w:spacing w:line="240" w:lineRule="auto"/>
      </w:pPr>
      <w:r>
        <w:continuationSeparator/>
      </w:r>
    </w:p>
  </w:footnote>
  <w:footnote w:type="continuationNotice" w:id="1">
    <w:p w14:paraId="3B164564" w14:textId="77777777" w:rsidR="003C55A3" w:rsidRDefault="003C55A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1"/>
  </w:num>
  <w:num w:numId="2" w16cid:durableId="98726221">
    <w:abstractNumId w:val="7"/>
  </w:num>
  <w:num w:numId="3" w16cid:durableId="1202015859">
    <w:abstractNumId w:val="15"/>
  </w:num>
  <w:num w:numId="4" w16cid:durableId="2086099917">
    <w:abstractNumId w:val="12"/>
  </w:num>
  <w:num w:numId="5" w16cid:durableId="1079137820">
    <w:abstractNumId w:val="13"/>
  </w:num>
  <w:num w:numId="6" w16cid:durableId="773094840">
    <w:abstractNumId w:val="19"/>
  </w:num>
  <w:num w:numId="7" w16cid:durableId="1955549509">
    <w:abstractNumId w:val="6"/>
  </w:num>
  <w:num w:numId="8" w16cid:durableId="222722247">
    <w:abstractNumId w:val="10"/>
  </w:num>
  <w:num w:numId="9" w16cid:durableId="182207981">
    <w:abstractNumId w:val="17"/>
  </w:num>
  <w:num w:numId="10" w16cid:durableId="476922323">
    <w:abstractNumId w:val="1"/>
  </w:num>
  <w:num w:numId="11" w16cid:durableId="1381130229">
    <w:abstractNumId w:val="5"/>
  </w:num>
  <w:num w:numId="12" w16cid:durableId="44456505">
    <w:abstractNumId w:val="0"/>
  </w:num>
  <w:num w:numId="13" w16cid:durableId="35082862">
    <w:abstractNumId w:val="2"/>
  </w:num>
  <w:num w:numId="14" w16cid:durableId="897861899">
    <w:abstractNumId w:val="9"/>
  </w:num>
  <w:num w:numId="15" w16cid:durableId="414208011">
    <w:abstractNumId w:val="8"/>
  </w:num>
  <w:num w:numId="16" w16cid:durableId="241064671">
    <w:abstractNumId w:val="16"/>
  </w:num>
  <w:num w:numId="17" w16cid:durableId="796408556">
    <w:abstractNumId w:val="3"/>
  </w:num>
  <w:num w:numId="18" w16cid:durableId="865748415">
    <w:abstractNumId w:val="21"/>
  </w:num>
  <w:num w:numId="19" w16cid:durableId="1442988456">
    <w:abstractNumId w:val="18"/>
  </w:num>
  <w:num w:numId="20" w16cid:durableId="1454787380">
    <w:abstractNumId w:val="14"/>
  </w:num>
  <w:num w:numId="21" w16cid:durableId="1889536318">
    <w:abstractNumId w:val="20"/>
  </w:num>
  <w:num w:numId="22" w16cid:durableId="1756437930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74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86E74"/>
    <w:rsid w:val="000D1F49"/>
    <w:rsid w:val="000F2E82"/>
    <w:rsid w:val="001177A3"/>
    <w:rsid w:val="0012344D"/>
    <w:rsid w:val="00125B8C"/>
    <w:rsid w:val="00162D53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E78C0"/>
    <w:rsid w:val="00354A52"/>
    <w:rsid w:val="00361691"/>
    <w:rsid w:val="00361E11"/>
    <w:rsid w:val="00376B65"/>
    <w:rsid w:val="00392616"/>
    <w:rsid w:val="0039390A"/>
    <w:rsid w:val="00397346"/>
    <w:rsid w:val="003C55A3"/>
    <w:rsid w:val="003F0847"/>
    <w:rsid w:val="003F4D06"/>
    <w:rsid w:val="0040090B"/>
    <w:rsid w:val="00406FD0"/>
    <w:rsid w:val="004275F1"/>
    <w:rsid w:val="004308E8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37CCC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37F36"/>
    <w:rsid w:val="00B62AB7"/>
    <w:rsid w:val="00B6708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A39F9"/>
    <w:rsid w:val="00DB3FAD"/>
    <w:rsid w:val="00DD6A33"/>
    <w:rsid w:val="00E00971"/>
    <w:rsid w:val="00E011EF"/>
    <w:rsid w:val="00E246A5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C589C"/>
    <w:rsid w:val="00FC7475"/>
    <w:rsid w:val="00FD2351"/>
    <w:rsid w:val="00FE78A0"/>
    <w:rsid w:val="00FF05AD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B44C25"/>
  <w15:chartTrackingRefBased/>
  <w15:docId w15:val="{42A3F759-7A3F-4E50-A58E-BADD90259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character" w:styleId="UnresolvedMention">
    <w:name w:val="Unresolved Mention"/>
    <w:basedOn w:val="DefaultParagraphFont"/>
    <w:uiPriority w:val="99"/>
    <w:semiHidden/>
    <w:unhideWhenUsed/>
    <w:rsid w:val="00737C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yperlink" Target="mailto:rnuleka@gmail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yal%20Pc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9EC3D22A300432EBF7B72F550F8D3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EECACB-02C7-46B8-BA67-A4B404FBE432}"/>
      </w:docPartPr>
      <w:docPartBody>
        <w:p w:rsidR="00000000" w:rsidRDefault="00000000">
          <w:pPr>
            <w:pStyle w:val="49EC3D22A300432EBF7B72F550F8D3C9"/>
          </w:pPr>
          <w:r w:rsidRPr="00D943A4">
            <w:t>ADDRESS</w:t>
          </w:r>
        </w:p>
      </w:docPartBody>
    </w:docPart>
    <w:docPart>
      <w:docPartPr>
        <w:name w:val="29F87BB439B34317A748A7E006391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150EE-FBEE-4B00-B11C-EF9740D13C95}"/>
      </w:docPartPr>
      <w:docPartBody>
        <w:p w:rsidR="00000000" w:rsidRDefault="00000000">
          <w:pPr>
            <w:pStyle w:val="29F87BB439B34317A748A7E006391954"/>
          </w:pPr>
          <w:r w:rsidRPr="00D943A4">
            <w:t>PHONE</w:t>
          </w:r>
        </w:p>
      </w:docPartBody>
    </w:docPart>
    <w:docPart>
      <w:docPartPr>
        <w:name w:val="FE85DEEB11504C61B910A42ED5879E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70922-F775-4830-85E3-D85EED1DD575}"/>
      </w:docPartPr>
      <w:docPartBody>
        <w:p w:rsidR="00000000" w:rsidRDefault="00000000">
          <w:pPr>
            <w:pStyle w:val="FE85DEEB11504C61B910A42ED5879E7B"/>
          </w:pPr>
          <w:r w:rsidRPr="00264AF7">
            <w:t>EMAIL</w:t>
          </w:r>
        </w:p>
      </w:docPartBody>
    </w:docPart>
    <w:docPart>
      <w:docPartPr>
        <w:name w:val="CDE00E5F2A1A42129E7EDADA8523D6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805C7F-9D99-4D64-8844-7AC6C2744E2C}"/>
      </w:docPartPr>
      <w:docPartBody>
        <w:p w:rsidR="00000000" w:rsidRDefault="00000000">
          <w:pPr>
            <w:pStyle w:val="CDE00E5F2A1A42129E7EDADA8523D64D"/>
          </w:pPr>
          <w:r w:rsidRPr="00F079F2">
            <w:t>EXPERIENCE</w:t>
          </w:r>
        </w:p>
      </w:docPartBody>
    </w:docPart>
    <w:docPart>
      <w:docPartPr>
        <w:name w:val="238DEA755EFF4CC8BA61BC908A696A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9951D1-247C-4E98-A322-6BFD0AA19A1F}"/>
      </w:docPartPr>
      <w:docPartBody>
        <w:p w:rsidR="00000000" w:rsidRDefault="00000000">
          <w:pPr>
            <w:pStyle w:val="238DEA755EFF4CC8BA61BC908A696AB8"/>
          </w:pPr>
          <w:r>
            <w:t>Jan 20XX</w:t>
          </w:r>
          <w:r>
            <w:t xml:space="preserve">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856A62E3A3154108A6196A1D55EA4D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1F3A13-C9A1-4BFE-B299-687BA363EAAF}"/>
      </w:docPartPr>
      <w:docPartBody>
        <w:p w:rsidR="00000000" w:rsidRDefault="00000000">
          <w:pPr>
            <w:pStyle w:val="856A62E3A3154108A6196A1D55EA4D9A"/>
          </w:pPr>
          <w:r w:rsidRPr="00F079F2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ABB"/>
    <w:rsid w:val="00DD6A33"/>
    <w:rsid w:val="00EE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C03CD2225804763A0B38C9CE1EB75F3">
    <w:name w:val="2C03CD2225804763A0B38C9CE1EB75F3"/>
  </w:style>
  <w:style w:type="paragraph" w:customStyle="1" w:styleId="274E283A3A124C708CB0C5A1A2FC3B5C">
    <w:name w:val="274E283A3A124C708CB0C5A1A2FC3B5C"/>
  </w:style>
  <w:style w:type="paragraph" w:customStyle="1" w:styleId="5478CFD05B074507A705E03C2FB8B0C7">
    <w:name w:val="5478CFD05B074507A705E03C2FB8B0C7"/>
  </w:style>
  <w:style w:type="paragraph" w:customStyle="1" w:styleId="240F433C810C45929B63D34D87F3A6D3">
    <w:name w:val="240F433C810C45929B63D34D87F3A6D3"/>
  </w:style>
  <w:style w:type="paragraph" w:customStyle="1" w:styleId="79F9990B50F142B58974AD3C9A255AD1">
    <w:name w:val="79F9990B50F142B58974AD3C9A255AD1"/>
  </w:style>
  <w:style w:type="paragraph" w:customStyle="1" w:styleId="49EC3D22A300432EBF7B72F550F8D3C9">
    <w:name w:val="49EC3D22A300432EBF7B72F550F8D3C9"/>
  </w:style>
  <w:style w:type="paragraph" w:customStyle="1" w:styleId="DEDA1391946E4F56827A9F91FF23B391">
    <w:name w:val="DEDA1391946E4F56827A9F91FF23B391"/>
  </w:style>
  <w:style w:type="paragraph" w:customStyle="1" w:styleId="29F87BB439B34317A748A7E006391954">
    <w:name w:val="29F87BB439B34317A748A7E006391954"/>
  </w:style>
  <w:style w:type="paragraph" w:customStyle="1" w:styleId="2749B229A81B44D0AAD866EC044F8CBD">
    <w:name w:val="2749B229A81B44D0AAD866EC044F8CBD"/>
  </w:style>
  <w:style w:type="paragraph" w:customStyle="1" w:styleId="FE85DEEB11504C61B910A42ED5879E7B">
    <w:name w:val="FE85DEEB11504C61B910A42ED5879E7B"/>
  </w:style>
  <w:style w:type="paragraph" w:customStyle="1" w:styleId="B76FC3CF7258432DB8AD06D53227D967">
    <w:name w:val="B76FC3CF7258432DB8AD06D53227D967"/>
  </w:style>
  <w:style w:type="paragraph" w:customStyle="1" w:styleId="555A47D980ED4258BD3B0EBDEDBE9703">
    <w:name w:val="555A47D980ED4258BD3B0EBDEDBE9703"/>
  </w:style>
  <w:style w:type="paragraph" w:customStyle="1" w:styleId="2515C417C2BB487E840ED9771EDE6398">
    <w:name w:val="2515C417C2BB487E840ED9771EDE6398"/>
  </w:style>
  <w:style w:type="paragraph" w:customStyle="1" w:styleId="CDE00E5F2A1A42129E7EDADA8523D64D">
    <w:name w:val="CDE00E5F2A1A42129E7EDADA8523D64D"/>
  </w:style>
  <w:style w:type="paragraph" w:customStyle="1" w:styleId="238DEA755EFF4CC8BA61BC908A696AB8">
    <w:name w:val="238DEA755EFF4CC8BA61BC908A696AB8"/>
  </w:style>
  <w:style w:type="paragraph" w:customStyle="1" w:styleId="D6E7022FE7CB457084900C6E4693217C">
    <w:name w:val="D6E7022FE7CB457084900C6E4693217C"/>
  </w:style>
  <w:style w:type="paragraph" w:customStyle="1" w:styleId="F9E4A216E9A94754AF0D70575B1E8C50">
    <w:name w:val="F9E4A216E9A94754AF0D70575B1E8C50"/>
  </w:style>
  <w:style w:type="paragraph" w:customStyle="1" w:styleId="1258C279C7FB4519A4B14B294C0044D2">
    <w:name w:val="1258C279C7FB4519A4B14B294C0044D2"/>
  </w:style>
  <w:style w:type="paragraph" w:customStyle="1" w:styleId="1B8B925663F9421CA252706163EC7B8B">
    <w:name w:val="1B8B925663F9421CA252706163EC7B8B"/>
  </w:style>
  <w:style w:type="paragraph" w:customStyle="1" w:styleId="96C9971D87F642018DDEE366FBAF289C">
    <w:name w:val="96C9971D87F642018DDEE366FBAF289C"/>
  </w:style>
  <w:style w:type="paragraph" w:customStyle="1" w:styleId="8450C1FFFDD84243A84A191AC1124CCB">
    <w:name w:val="8450C1FFFDD84243A84A191AC1124CCB"/>
  </w:style>
  <w:style w:type="paragraph" w:customStyle="1" w:styleId="856A62E3A3154108A6196A1D55EA4D9A">
    <w:name w:val="856A62E3A3154108A6196A1D55EA4D9A"/>
  </w:style>
  <w:style w:type="paragraph" w:customStyle="1" w:styleId="7C53221CDF5B45C9B10815B634269666">
    <w:name w:val="7C53221CDF5B45C9B10815B634269666"/>
  </w:style>
  <w:style w:type="paragraph" w:customStyle="1" w:styleId="3E6AFEB4FD3F4B43B3821A52E8295EFA">
    <w:name w:val="3E6AFEB4FD3F4B43B3821A52E8295EFA"/>
  </w:style>
  <w:style w:type="paragraph" w:customStyle="1" w:styleId="2ACA6A9D642949A29A37C1B8D2FF1524">
    <w:name w:val="2ACA6A9D642949A29A37C1B8D2FF1524"/>
  </w:style>
  <w:style w:type="paragraph" w:customStyle="1" w:styleId="C0347BA40F2D4B25B08941B1E9F8A01A">
    <w:name w:val="C0347BA40F2D4B25B08941B1E9F8A01A"/>
  </w:style>
  <w:style w:type="paragraph" w:customStyle="1" w:styleId="04066FA6ADB04AA3BD84EAC49618307D">
    <w:name w:val="04066FA6ADB04AA3BD84EAC49618307D"/>
  </w:style>
  <w:style w:type="paragraph" w:customStyle="1" w:styleId="D32CC121F7AD4DF2AF5B3340643ADEBA">
    <w:name w:val="D32CC121F7AD4DF2AF5B3340643ADE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F57732-C465-470D-827B-E14425D7858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3316BE10-0BAC-476D-A3F9-C114B25918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2DBFC1-E962-42FE-8584-0B732E70F0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</Template>
  <TotalTime>29</TotalTime>
  <Pages>1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Royal Pc</dc:creator>
  <cp:keywords/>
  <dc:description/>
  <cp:lastModifiedBy>RANASINGHE K.G.N.D it23603486</cp:lastModifiedBy>
  <cp:revision>1</cp:revision>
  <cp:lastPrinted>2025-05-19T10:51:00Z</cp:lastPrinted>
  <dcterms:created xsi:type="dcterms:W3CDTF">2025-05-19T10:25:00Z</dcterms:created>
  <dcterms:modified xsi:type="dcterms:W3CDTF">2025-05-19T10:55:00Z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